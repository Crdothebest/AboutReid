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8264D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发明公开了一种网络指纹防御的实时流量调控系统、方法、程序、设备及存储介质，主要涉及网络安全与用户隐私保护领域。所述方法通过实时采集用户访问各站点时产生的流量序列，构建历史流量数据库；再利用基于时隙的流量矩阵、站点间匿名集聚类及匿名集内模式聚合技术，生成统一的调控信息；最后，依据调控矩阵，通过实时调控模块对流量进行动态干预，采用拥塞缓解、虚拟数据包填充及随机噪声引入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手段，统一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各站点流量特征，降低因虚拟填充引起的带宽与时延开销，同时保持整体通信效率。本发明方案在提升用户匿名性和安全性的同时，实现了对动态网络流量的自适应调控，具有良好的系统性能和可部署性，适用于Tor等匿名通信场景。</w:t>
      </w:r>
    </w:p>
    <w:p w14:paraId="7C3F4E8A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2249AA7B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F33C2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B2F0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497A7">
    <w:pPr>
      <w:jc w:val="center"/>
      <w:outlineLvl w:val="0"/>
      <w:rPr>
        <w:rFonts w:eastAsia="黑体"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0" b="0"/>
              <wp:wrapNone/>
              <wp:docPr id="2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/1SdldYAAAAGAQAADwAAAAAAAAABACAA&#10;AAAiAAAAZHJzL2Rvd25yZXYueG1sUEsBAhQAFAAAAAgAh07iQJSMCIfWAQAAogMAAA4AAAAAAAAA&#10;AQAgAAAAJQEAAGRycy9lMm9Eb2MueG1sUEsFBgAAAAAGAAYAWQEAAG0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说明书摘要</w:t>
    </w:r>
  </w:p>
  <w:p w14:paraId="16CAA601">
    <w:pPr>
      <w:jc w:val="center"/>
      <w:outlineLvl w:val="0"/>
      <w:rPr>
        <w:rFonts w:ascii="黑体" w:eastAsia="黑体"/>
        <w:b/>
        <w:spacing w:val="90"/>
        <w:sz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0AE81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A726A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62B"/>
    <w:rsid w:val="00021180"/>
    <w:rsid w:val="000500B2"/>
    <w:rsid w:val="00074F8B"/>
    <w:rsid w:val="000924F3"/>
    <w:rsid w:val="000B62AB"/>
    <w:rsid w:val="000F31A4"/>
    <w:rsid w:val="000F4992"/>
    <w:rsid w:val="000F7382"/>
    <w:rsid w:val="0012152B"/>
    <w:rsid w:val="0012408B"/>
    <w:rsid w:val="001359E5"/>
    <w:rsid w:val="00141658"/>
    <w:rsid w:val="00147B08"/>
    <w:rsid w:val="00157029"/>
    <w:rsid w:val="001953C8"/>
    <w:rsid w:val="001C6CF8"/>
    <w:rsid w:val="001F2EF8"/>
    <w:rsid w:val="002563C1"/>
    <w:rsid w:val="0026625F"/>
    <w:rsid w:val="00291A16"/>
    <w:rsid w:val="002A5FC7"/>
    <w:rsid w:val="002C1818"/>
    <w:rsid w:val="002D4A14"/>
    <w:rsid w:val="002F7184"/>
    <w:rsid w:val="00326C11"/>
    <w:rsid w:val="00385AA4"/>
    <w:rsid w:val="003860D2"/>
    <w:rsid w:val="003A7387"/>
    <w:rsid w:val="003C724E"/>
    <w:rsid w:val="00450D43"/>
    <w:rsid w:val="004F4F36"/>
    <w:rsid w:val="004F5E2C"/>
    <w:rsid w:val="00523052"/>
    <w:rsid w:val="005414CE"/>
    <w:rsid w:val="00562BFB"/>
    <w:rsid w:val="00575F30"/>
    <w:rsid w:val="00576A75"/>
    <w:rsid w:val="005A50D3"/>
    <w:rsid w:val="005C033F"/>
    <w:rsid w:val="005C7F84"/>
    <w:rsid w:val="005F22D0"/>
    <w:rsid w:val="006330FE"/>
    <w:rsid w:val="00652574"/>
    <w:rsid w:val="006661EC"/>
    <w:rsid w:val="006E0CDC"/>
    <w:rsid w:val="006E5B9E"/>
    <w:rsid w:val="006F787F"/>
    <w:rsid w:val="00722217"/>
    <w:rsid w:val="007B1FA0"/>
    <w:rsid w:val="007D040A"/>
    <w:rsid w:val="007D062B"/>
    <w:rsid w:val="007D226A"/>
    <w:rsid w:val="008329FE"/>
    <w:rsid w:val="00857644"/>
    <w:rsid w:val="008B755D"/>
    <w:rsid w:val="00902229"/>
    <w:rsid w:val="00914D31"/>
    <w:rsid w:val="00914D93"/>
    <w:rsid w:val="0093458D"/>
    <w:rsid w:val="009A412C"/>
    <w:rsid w:val="009B11B4"/>
    <w:rsid w:val="009D777A"/>
    <w:rsid w:val="009F6686"/>
    <w:rsid w:val="00A2338F"/>
    <w:rsid w:val="00A35D99"/>
    <w:rsid w:val="00AF5801"/>
    <w:rsid w:val="00B86520"/>
    <w:rsid w:val="00BF44EF"/>
    <w:rsid w:val="00C95553"/>
    <w:rsid w:val="00D006E9"/>
    <w:rsid w:val="00D15D01"/>
    <w:rsid w:val="00D279F6"/>
    <w:rsid w:val="00D31AB6"/>
    <w:rsid w:val="00D40748"/>
    <w:rsid w:val="00D41138"/>
    <w:rsid w:val="00D414E9"/>
    <w:rsid w:val="00D57F34"/>
    <w:rsid w:val="00DC4010"/>
    <w:rsid w:val="00DC500A"/>
    <w:rsid w:val="00DD76A9"/>
    <w:rsid w:val="00E255F5"/>
    <w:rsid w:val="00E5362A"/>
    <w:rsid w:val="00ED20CC"/>
    <w:rsid w:val="00EF03A7"/>
    <w:rsid w:val="00F30B2C"/>
    <w:rsid w:val="00F36762"/>
    <w:rsid w:val="00F579E0"/>
    <w:rsid w:val="00F91744"/>
    <w:rsid w:val="0C0A1C8D"/>
    <w:rsid w:val="0D884341"/>
    <w:rsid w:val="118E0AC0"/>
    <w:rsid w:val="13BE33AA"/>
    <w:rsid w:val="1C9922F0"/>
    <w:rsid w:val="2FEE60FB"/>
    <w:rsid w:val="309C20B2"/>
    <w:rsid w:val="3104796B"/>
    <w:rsid w:val="36D40BD7"/>
    <w:rsid w:val="38E30E42"/>
    <w:rsid w:val="3B5B3048"/>
    <w:rsid w:val="402607D5"/>
    <w:rsid w:val="4B34134F"/>
    <w:rsid w:val="4BDF65B5"/>
    <w:rsid w:val="4E0B5578"/>
    <w:rsid w:val="4EDC0638"/>
    <w:rsid w:val="54A66232"/>
    <w:rsid w:val="5A6015BE"/>
    <w:rsid w:val="5A6A3F9A"/>
    <w:rsid w:val="5FC627FB"/>
    <w:rsid w:val="68FB2617"/>
    <w:rsid w:val="694C1F68"/>
    <w:rsid w:val="69894492"/>
    <w:rsid w:val="6FB94098"/>
    <w:rsid w:val="79E3701D"/>
    <w:rsid w:val="7CDB3A1E"/>
    <w:rsid w:val="7DA4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smszy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smszy.dot</Template>
  <Company>sipo</Company>
  <Pages>1</Pages>
  <Words>292</Words>
  <Characters>294</Characters>
  <Lines>2</Lines>
  <Paragraphs>1</Paragraphs>
  <TotalTime>1</TotalTime>
  <ScaleCrop>false</ScaleCrop>
  <LinksUpToDate>false</LinksUpToDate>
  <CharactersWithSpaces>294</CharactersWithSpaces>
  <Application>WPS Office_12.1.0.18898_F1E327BC-269C-435d-A152-05C5408002CA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说  明  书  摘  要</dc:title>
  <cp:lastModifiedBy>Scard W</cp:lastModifiedBy>
  <cp:revision>10</cp:revision>
  <cp:lastPrinted>2006-12-25T04:14:00Z</cp:lastPrinted>
  <dcterms:created xsi:type="dcterms:W3CDTF">2022-03-23T02:23:00Z</dcterms:created>
  <dcterms:modified xsi:type="dcterms:W3CDTF">2025-04-10T08:33:33Z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2052-12.1.0.18898</vt:lpwstr>
  </property>
  <property fmtid="{D5CDD505-2E9C-101B-9397-08002B2CF9AE}" pid="3" name="ICV">
    <vt:lpwstr>B7A71114A7EF4ACE8C4C05E7C7664116_12</vt:lpwstr>
  </property>
</Properties>
</file>